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22C6BB" w14:textId="25837DD9" w:rsidR="0063784D" w:rsidRPr="00267F7A" w:rsidRDefault="0063784D">
      <w:r w:rsidRPr="00267F7A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0E951624" wp14:editId="1AF3F156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1" name="Grupo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9385" cy="10064750"/>
                        </a:xfrm>
                      </wpg:grpSpPr>
                      <wps:wsp>
                        <wps:cNvPr id="6" name="Forma libre 3" descr="elemento decorativo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4" descr="elemento decorativo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5" descr="elemento decorativo"/>
                        <wps:cNvSpPr>
                          <a:spLocks/>
                        </wps:cNvSpPr>
                        <wps:spPr bwMode="auto">
                          <a:xfrm>
                            <a:off x="2795368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6" descr="elemento decorativo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7" descr="elemento decorativo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8" descr="elemento decorativo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upo 1" descr="elemento decorativo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írculo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írculo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írculo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írculo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írculo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írculo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írculo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írculo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írculo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írculo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ínea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írculo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írculo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írculo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írculo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írculo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írculo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írculo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írculo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Forma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írculo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írculo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írculo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írculo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írculo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írculo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írculo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Forma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Forma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írculo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írculo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írculo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Forma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írculo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Forma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Forma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Forma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Forma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írculo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írculo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írculo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Forma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írculo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írculo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írculo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írculo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írculo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írculo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írculo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írculo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írculo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írculo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írculo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írculo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írculo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írculo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írculo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írculo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írculo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írculo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írculo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ínea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írculo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írculo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írculo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írculo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írculo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írculo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írculo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írculo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írculo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írculo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ínea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írculo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írculo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írculo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írculo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írculo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írculo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írculo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írculo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Forma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írculo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írculo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írculo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írculo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írculo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írculo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írculo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írculo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írculo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írculo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írculo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írculo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írculo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írculo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írculo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írculo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ínea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írculo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írculo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írculo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írculo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írculo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írculo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írculo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ínea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írculo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írculo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írculo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Forma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írculo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írculo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írculo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ínea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Forma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írculo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írculo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írculo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írculo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ínea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írculo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írculo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írculo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írculo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írculo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írculo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írculo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írculo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írculo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írculo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írculo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írculo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írculo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írculo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írculo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írculo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írculo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írculo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írculo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írculo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írculo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írculo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írculo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írculo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írculo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írculo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írculo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írculo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írculo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írculo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írculo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írculo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írculo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írculo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írculo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írculo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írculo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írculo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írculo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írculo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írculo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írculo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írculo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írculo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írculo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írculo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írculo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írculo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írculo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írculo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ínea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írculo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dec="http://schemas.microsoft.com/office/drawing/2017/decorative" xmlns:a="http://schemas.openxmlformats.org/drawingml/2006/main"/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6"/>
        <w:gridCol w:w="839"/>
        <w:gridCol w:w="525"/>
        <w:gridCol w:w="2420"/>
      </w:tblGrid>
      <w:tr w:rsidR="002E4AFC" w:rsidRPr="00267F7A" w14:paraId="4FFCB55B" w14:textId="77777777" w:rsidTr="0093631C">
        <w:trPr>
          <w:trHeight w:val="2178"/>
          <w:jc w:val="center"/>
        </w:trPr>
        <w:tc>
          <w:tcPr>
            <w:tcW w:w="6945" w:type="dxa"/>
            <w:gridSpan w:val="2"/>
          </w:tcPr>
          <w:p w14:paraId="712EBD5C" w14:textId="464107BD" w:rsidR="002E4AFC" w:rsidRPr="00267F7A" w:rsidRDefault="0036158A" w:rsidP="002E4AFC">
            <w:pPr>
              <w:pStyle w:val="Ttulo"/>
            </w:pPr>
            <w:r>
              <w:rPr>
                <w:lang w:bidi="es-ES"/>
              </w:rPr>
              <w:t xml:space="preserve">Pau Miquel </w:t>
            </w:r>
            <w:r w:rsidR="002E4AFC" w:rsidRPr="00267F7A">
              <w:rPr>
                <w:lang w:bidi="es-ES"/>
              </w:rPr>
              <w:br/>
            </w:r>
            <w:r>
              <w:t>Pellisa Serrano</w:t>
            </w:r>
          </w:p>
        </w:tc>
        <w:tc>
          <w:tcPr>
            <w:tcW w:w="2945" w:type="dxa"/>
            <w:gridSpan w:val="2"/>
            <w:vMerge w:val="restart"/>
            <w:vAlign w:val="bottom"/>
          </w:tcPr>
          <w:p w14:paraId="5D6A5E77" w14:textId="407FA581" w:rsidR="00A9141C" w:rsidRDefault="00E469AB" w:rsidP="002E4AFC">
            <w:pPr>
              <w:jc w:val="center"/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w:drawing>
                <wp:anchor distT="0" distB="0" distL="114300" distR="114300" simplePos="0" relativeHeight="251670528" behindDoc="1" locked="0" layoutInCell="1" allowOverlap="1" wp14:anchorId="57533443" wp14:editId="08433D71">
                  <wp:simplePos x="0" y="0"/>
                  <wp:positionH relativeFrom="column">
                    <wp:posOffset>316230</wp:posOffset>
                  </wp:positionH>
                  <wp:positionV relativeFrom="paragraph">
                    <wp:posOffset>-1748155</wp:posOffset>
                  </wp:positionV>
                  <wp:extent cx="1255395" cy="1676400"/>
                  <wp:effectExtent l="0" t="0" r="1905" b="0"/>
                  <wp:wrapNone/>
                  <wp:docPr id="1032055107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055107" name="Imagen 183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3" b="69"/>
                          <a:stretch/>
                        </pic:blipFill>
                        <pic:spPr bwMode="auto">
                          <a:xfrm>
                            <a:off x="0" y="0"/>
                            <a:ext cx="1255395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92372ED" w14:textId="0D6296BB" w:rsidR="002E4AFC" w:rsidRPr="00267F7A" w:rsidRDefault="002E4AFC" w:rsidP="002E4AFC">
            <w:pPr>
              <w:jc w:val="center"/>
            </w:pPr>
          </w:p>
        </w:tc>
      </w:tr>
      <w:tr w:rsidR="002E4AFC" w:rsidRPr="00267F7A" w14:paraId="2C547620" w14:textId="77777777" w:rsidTr="0093631C">
        <w:trPr>
          <w:trHeight w:val="1262"/>
          <w:jc w:val="center"/>
        </w:trPr>
        <w:tc>
          <w:tcPr>
            <w:tcW w:w="6106" w:type="dxa"/>
          </w:tcPr>
          <w:p w14:paraId="2CC633EF" w14:textId="77777777" w:rsidR="002E4AFC" w:rsidRPr="00267F7A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14:paraId="4AC3236D" w14:textId="77777777" w:rsidR="002E4AFC" w:rsidRPr="00267F7A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14:paraId="3B32F101" w14:textId="77777777" w:rsidR="002E4AFC" w:rsidRPr="00267F7A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67F7A" w14:paraId="7FBCCF7E" w14:textId="77777777" w:rsidTr="0093631C">
        <w:trPr>
          <w:trHeight w:val="982"/>
          <w:jc w:val="center"/>
        </w:trPr>
        <w:tc>
          <w:tcPr>
            <w:tcW w:w="6106" w:type="dxa"/>
            <w:vMerge w:val="restart"/>
          </w:tcPr>
          <w:p w14:paraId="0C025D67" w14:textId="77777777" w:rsidR="00CC0472" w:rsidRPr="00267F7A" w:rsidRDefault="00CC0472" w:rsidP="00CC0472">
            <w:pPr>
              <w:pStyle w:val="Ttulo2"/>
            </w:pPr>
            <w:r>
              <w:rPr>
                <w:lang w:bidi="es-ES"/>
              </w:rPr>
              <w:t>Aptitudes</w:t>
            </w:r>
          </w:p>
          <w:p w14:paraId="75A0C50B" w14:textId="5190DC1F" w:rsidR="006E23B3" w:rsidRDefault="00CC0472" w:rsidP="00D23801">
            <w:pPr>
              <w:jc w:val="both"/>
            </w:pPr>
            <w:r>
              <w:t>Soy un</w:t>
            </w:r>
            <w:r w:rsidR="00E62E59">
              <w:t>a persona</w:t>
            </w:r>
            <w:r>
              <w:t xml:space="preserve"> con muchas ganas de aprender y de trabajar, con ganas</w:t>
            </w:r>
            <w:r w:rsidR="00F0081E">
              <w:t xml:space="preserve"> de tener la primera oportunidad para entrar al mundo laboral</w:t>
            </w:r>
            <w:r>
              <w:t>. Tengo muy buen manejo de las tecnologías</w:t>
            </w:r>
            <w:r w:rsidR="00BE015A">
              <w:t>, habiendo desarrollado pequeñ</w:t>
            </w:r>
            <w:r w:rsidR="008C436A">
              <w:t>os programas</w:t>
            </w:r>
            <w:r>
              <w:t xml:space="preserve">. También </w:t>
            </w:r>
            <w:r w:rsidR="00DC2936">
              <w:t xml:space="preserve">dispongo don de </w:t>
            </w:r>
            <w:r w:rsidR="006C028A">
              <w:t xml:space="preserve">gentes que </w:t>
            </w:r>
            <w:r w:rsidR="00AC4594">
              <w:t>me facilita el trato cara al público</w:t>
            </w:r>
            <w:r w:rsidR="000A2C62">
              <w:t>. Mi experiencia deportiva me ha enseñado la gran importancia del trabajo en equipo</w:t>
            </w:r>
            <w:r w:rsidR="00D23801">
              <w:t>.</w:t>
            </w:r>
            <w:r w:rsidR="00BE015A">
              <w:t xml:space="preserve"> </w:t>
            </w:r>
          </w:p>
          <w:p w14:paraId="5FA39CB2" w14:textId="77777777" w:rsidR="00CC0472" w:rsidRPr="00267F7A" w:rsidRDefault="00CC0472" w:rsidP="006E23B3"/>
          <w:p w14:paraId="33B42A03" w14:textId="370B4979" w:rsidR="006E23B3" w:rsidRPr="00267F7A" w:rsidRDefault="006E23B3" w:rsidP="006E23B3">
            <w:pPr>
              <w:pStyle w:val="Ttulo2"/>
            </w:pPr>
            <w:r w:rsidRPr="00267F7A">
              <w:rPr>
                <w:lang w:bidi="es-ES"/>
              </w:rPr>
              <w:t>Formación</w:t>
            </w:r>
          </w:p>
          <w:p w14:paraId="1FE04637" w14:textId="0E35A41B" w:rsidR="0036158A" w:rsidRPr="00EC3993" w:rsidRDefault="0036158A" w:rsidP="0036158A">
            <w:pPr>
              <w:rPr>
                <w:b/>
                <w:bCs/>
              </w:rPr>
            </w:pPr>
            <w:r w:rsidRPr="00EC3993">
              <w:rPr>
                <w:b/>
                <w:bCs/>
              </w:rPr>
              <w:t xml:space="preserve">Escola Frederic Godas. 2014 - 2019 </w:t>
            </w:r>
          </w:p>
          <w:p w14:paraId="58BB9E08" w14:textId="77E997A3" w:rsidR="006E23B3" w:rsidRDefault="0036158A" w:rsidP="00E469AB">
            <w:pPr>
              <w:pStyle w:val="Listaconvietas"/>
              <w:numPr>
                <w:ilvl w:val="0"/>
                <w:numId w:val="28"/>
              </w:numPr>
            </w:pPr>
            <w:r>
              <w:t>Educación Primaria.</w:t>
            </w:r>
          </w:p>
          <w:p w14:paraId="6242BECF" w14:textId="2C400825" w:rsidR="0036158A" w:rsidRPr="00EC3993" w:rsidRDefault="0036158A" w:rsidP="0036158A">
            <w:pPr>
              <w:rPr>
                <w:b/>
                <w:bCs/>
              </w:rPr>
            </w:pPr>
            <w:r w:rsidRPr="00EC3993">
              <w:rPr>
                <w:b/>
                <w:bCs/>
                <w:lang w:bidi="es-ES"/>
              </w:rPr>
              <w:t>IES Samuel Gili Gaya. 2020 -</w:t>
            </w:r>
            <w:r w:rsidR="006E2FD3">
              <w:rPr>
                <w:b/>
                <w:bCs/>
                <w:lang w:bidi="es-ES"/>
              </w:rPr>
              <w:t xml:space="preserve"> 2024</w:t>
            </w:r>
            <w:r w:rsidRPr="00EC3993">
              <w:rPr>
                <w:b/>
                <w:bCs/>
                <w:lang w:bidi="es-ES"/>
              </w:rPr>
              <w:t xml:space="preserve"> </w:t>
            </w:r>
          </w:p>
          <w:p w14:paraId="172DC537" w14:textId="40E91006" w:rsidR="0036158A" w:rsidRPr="00267F7A" w:rsidRDefault="0036158A" w:rsidP="00E469AB">
            <w:pPr>
              <w:pStyle w:val="Listaconvietas"/>
              <w:numPr>
                <w:ilvl w:val="0"/>
                <w:numId w:val="25"/>
              </w:numPr>
            </w:pPr>
            <w:r>
              <w:t xml:space="preserve">Educación Secundaria. </w:t>
            </w:r>
          </w:p>
          <w:p w14:paraId="30AA6DCD" w14:textId="77777777" w:rsidR="006E23B3" w:rsidRPr="00267F7A" w:rsidRDefault="006E23B3" w:rsidP="006E23B3"/>
          <w:p w14:paraId="15432399" w14:textId="7B523F95" w:rsidR="006E23B3" w:rsidRPr="00267F7A" w:rsidRDefault="00CC0472" w:rsidP="006E23B3">
            <w:pPr>
              <w:pStyle w:val="Ttulo2"/>
            </w:pPr>
            <w:r>
              <w:rPr>
                <w:lang w:bidi="es-ES"/>
              </w:rPr>
              <w:t>Experiencia</w:t>
            </w:r>
          </w:p>
          <w:p w14:paraId="761910BC" w14:textId="4F297CD1" w:rsidR="0093631C" w:rsidRPr="00EC3993" w:rsidRDefault="00F05F13" w:rsidP="00F9158D">
            <w:pPr>
              <w:rPr>
                <w:b/>
                <w:bCs/>
              </w:rPr>
            </w:pPr>
            <w:r>
              <w:rPr>
                <w:b/>
                <w:bCs/>
                <w:lang w:bidi="es-ES"/>
              </w:rPr>
              <w:t>Ayudante de camarero – Club tenis Lleida</w:t>
            </w:r>
          </w:p>
          <w:p w14:paraId="4BB95B0E" w14:textId="59DF3107" w:rsidR="006E23B3" w:rsidRPr="00267F7A" w:rsidRDefault="00F248C8" w:rsidP="00F248C8">
            <w:r>
              <w:t xml:space="preserve">      </w:t>
            </w:r>
            <w:r w:rsidR="00677010">
              <w:t>• 20/07</w:t>
            </w:r>
            <w:r>
              <w:t>/2024 – 15/08/2024</w:t>
            </w:r>
          </w:p>
          <w:p w14:paraId="70E52275" w14:textId="77777777" w:rsidR="00860298" w:rsidRPr="00267F7A" w:rsidRDefault="00860298" w:rsidP="00860298"/>
          <w:p w14:paraId="2167E1F6" w14:textId="77777777" w:rsidR="00860298" w:rsidRPr="00267F7A" w:rsidRDefault="00860298" w:rsidP="00860298">
            <w:pPr>
              <w:pStyle w:val="Ttulo2"/>
            </w:pPr>
            <w:r>
              <w:t>Idiomas</w:t>
            </w:r>
          </w:p>
          <w:p w14:paraId="29544CCC" w14:textId="77777777" w:rsidR="00860298" w:rsidRDefault="00860298" w:rsidP="00860298">
            <w:pPr>
              <w:ind w:right="-356"/>
            </w:pPr>
            <w:r>
              <w:t xml:space="preserve">Catalán | Nativo </w:t>
            </w:r>
          </w:p>
          <w:p w14:paraId="2212EAF4" w14:textId="77777777" w:rsidR="00860298" w:rsidRDefault="00860298" w:rsidP="00860298">
            <w:pPr>
              <w:ind w:right="-356"/>
            </w:pPr>
            <w:r>
              <w:t>Castellano | Nativo</w:t>
            </w:r>
          </w:p>
          <w:p w14:paraId="7EA8C4AD" w14:textId="77777777" w:rsidR="00860298" w:rsidRDefault="00860298" w:rsidP="00860298">
            <w:r>
              <w:t>Ingles | Nivel básico</w:t>
            </w:r>
          </w:p>
          <w:p w14:paraId="363A2B5C" w14:textId="77777777" w:rsidR="00860298" w:rsidRPr="00267F7A" w:rsidRDefault="00860298" w:rsidP="00860298"/>
          <w:p w14:paraId="7A69BC0B" w14:textId="7AFA39C3" w:rsidR="00860298" w:rsidRPr="00860298" w:rsidRDefault="00860298" w:rsidP="00860298">
            <w:pPr>
              <w:pStyle w:val="Ttulo2"/>
            </w:pPr>
            <w:r>
              <w:t>Autorización</w:t>
            </w:r>
          </w:p>
          <w:p w14:paraId="6E7022D9" w14:textId="786BCE00" w:rsidR="006E23B3" w:rsidRDefault="00860298" w:rsidP="00860298">
            <w:pPr>
              <w:ind w:right="-356"/>
            </w:pPr>
            <w:r>
              <w:t xml:space="preserve">Al ser menor de </w:t>
            </w:r>
            <w:r w:rsidR="005411A4">
              <w:t>edad,</w:t>
            </w:r>
            <w:r>
              <w:t xml:space="preserve"> pero contando</w:t>
            </w:r>
            <w:r w:rsidR="00272E77">
              <w:t xml:space="preserve"> con la edad legal española para poder trabajar, cuento con la autorización de</w:t>
            </w:r>
          </w:p>
          <w:p w14:paraId="1781D80B" w14:textId="2AA1807F" w:rsidR="00272E77" w:rsidRPr="00267F7A" w:rsidRDefault="00272E77" w:rsidP="00860298">
            <w:pPr>
              <w:ind w:right="-356"/>
            </w:pPr>
            <w:r>
              <w:t>mis padres</w:t>
            </w:r>
          </w:p>
        </w:tc>
        <w:tc>
          <w:tcPr>
            <w:tcW w:w="839" w:type="dxa"/>
            <w:vMerge w:val="restart"/>
          </w:tcPr>
          <w:p w14:paraId="6B49CC4D" w14:textId="77777777" w:rsidR="006E23B3" w:rsidRPr="00267F7A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092F898E" w14:textId="77777777" w:rsidR="006E23B3" w:rsidRPr="00267F7A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67F7A" w14:paraId="3A20D9C6" w14:textId="77777777" w:rsidTr="0093631C">
        <w:trPr>
          <w:trHeight w:val="605"/>
          <w:jc w:val="center"/>
        </w:trPr>
        <w:tc>
          <w:tcPr>
            <w:tcW w:w="6106" w:type="dxa"/>
            <w:vMerge/>
          </w:tcPr>
          <w:p w14:paraId="09711CD9" w14:textId="77777777" w:rsidR="006E23B3" w:rsidRPr="00267F7A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536C5EE9" w14:textId="77777777" w:rsidR="006E23B3" w:rsidRPr="00267F7A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7F8205AE" w14:textId="77777777" w:rsidR="006E23B3" w:rsidRPr="00267F7A" w:rsidRDefault="006E23B3" w:rsidP="006E23B3">
            <w:pPr>
              <w:pStyle w:val="Ttulo2"/>
            </w:pPr>
            <w:r w:rsidRPr="00267F7A">
              <w:rPr>
                <w:lang w:bidi="es-ES"/>
              </w:rPr>
              <w:t>Contacto</w:t>
            </w:r>
          </w:p>
        </w:tc>
      </w:tr>
      <w:tr w:rsidR="0063784D" w:rsidRPr="00267F7A" w14:paraId="38952F09" w14:textId="77777777" w:rsidTr="0093631C">
        <w:trPr>
          <w:trHeight w:val="567"/>
          <w:jc w:val="center"/>
        </w:trPr>
        <w:tc>
          <w:tcPr>
            <w:tcW w:w="6106" w:type="dxa"/>
            <w:vMerge/>
          </w:tcPr>
          <w:p w14:paraId="194F5A9F" w14:textId="77777777" w:rsidR="0063784D" w:rsidRPr="00267F7A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14544980" w14:textId="77777777" w:rsidR="0063784D" w:rsidRPr="00267F7A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00946EC6" w14:textId="77777777" w:rsidR="0063784D" w:rsidRPr="00267F7A" w:rsidRDefault="0063784D" w:rsidP="006E23B3">
            <w:pPr>
              <w:pStyle w:val="Informacin"/>
            </w:pPr>
            <w:r w:rsidRPr="00267F7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5C4772D" wp14:editId="1D1CD3A4">
                      <wp:extent cx="154940" cy="201930"/>
                      <wp:effectExtent l="0" t="0" r="0" b="7620"/>
                      <wp:docPr id="208" name="Forma" descr="Icono de GP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      <w:pict>
                    <v:shape id="Forma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Icono de GPS" coordsize="21600,21600" o:spid="_x0000_s1026" fillcolor="#202b6a" stroked="f" strokeweight="1pt" path="m10800,c4780,,,3668,,8287v,4619,10800,13313,10800,13313c10800,21600,21600,12906,21600,8287,21600,3668,16820,,10800,xm10800,11819v-2656,,-4957,-1630,-4957,-3804c5843,5977,7967,4211,10800,4211v2656,,4957,1630,4957,3804c15757,10053,13456,11819,10800,11819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w14:anchorId="2269A980">
                      <v:stroke miterlimit="4" joinstyle="miter"/>
                      <v:path arrowok="t" o:connecttype="custom" o:connectlocs="77470,100965;77470,100965;77470,100965;77470,100965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596A490B" w14:textId="5C4A042B" w:rsidR="0063784D" w:rsidRPr="00267F7A" w:rsidRDefault="0036158A" w:rsidP="006E23B3">
            <w:pPr>
              <w:pStyle w:val="Informacin"/>
            </w:pPr>
            <w:r>
              <w:rPr>
                <w:lang w:bidi="es-ES"/>
              </w:rPr>
              <w:t xml:space="preserve">c/ </w:t>
            </w:r>
            <w:proofErr w:type="spellStart"/>
            <w:r>
              <w:rPr>
                <w:lang w:bidi="es-ES"/>
              </w:rPr>
              <w:t>Riu</w:t>
            </w:r>
            <w:proofErr w:type="spellEnd"/>
            <w:r>
              <w:rPr>
                <w:lang w:bidi="es-ES"/>
              </w:rPr>
              <w:t xml:space="preserve"> Ter n</w:t>
            </w:r>
            <w:r w:rsidR="007B5EFE">
              <w:rPr>
                <w:lang w:bidi="es-ES"/>
              </w:rPr>
              <w:t>º</w:t>
            </w:r>
            <w:r>
              <w:rPr>
                <w:lang w:bidi="es-ES"/>
              </w:rPr>
              <w:t>5 2</w:t>
            </w:r>
            <w:r w:rsidR="007B5EFE">
              <w:rPr>
                <w:lang w:bidi="es-ES"/>
              </w:rPr>
              <w:t>º</w:t>
            </w:r>
            <w:r>
              <w:rPr>
                <w:lang w:bidi="es-ES"/>
              </w:rPr>
              <w:t xml:space="preserve"> 4</w:t>
            </w:r>
            <w:r w:rsidR="007B5EFE">
              <w:rPr>
                <w:lang w:bidi="es-ES"/>
              </w:rPr>
              <w:t>ª</w:t>
            </w:r>
            <w:r w:rsidR="0063784D" w:rsidRPr="00267F7A">
              <w:rPr>
                <w:lang w:bidi="es-ES"/>
              </w:rPr>
              <w:t xml:space="preserve"> </w:t>
            </w:r>
          </w:p>
          <w:p w14:paraId="5D80FDCB" w14:textId="19626CF9" w:rsidR="0063784D" w:rsidRPr="00267F7A" w:rsidRDefault="0036158A" w:rsidP="006E23B3">
            <w:pPr>
              <w:pStyle w:val="Informacin"/>
            </w:pPr>
            <w:r>
              <w:t>Lleida, Lleida, 25001</w:t>
            </w:r>
          </w:p>
        </w:tc>
      </w:tr>
      <w:tr w:rsidR="0063784D" w:rsidRPr="00267F7A" w14:paraId="4007CF63" w14:textId="77777777" w:rsidTr="0093631C">
        <w:trPr>
          <w:trHeight w:val="567"/>
          <w:jc w:val="center"/>
        </w:trPr>
        <w:tc>
          <w:tcPr>
            <w:tcW w:w="6106" w:type="dxa"/>
            <w:vMerge/>
          </w:tcPr>
          <w:p w14:paraId="4E3A4163" w14:textId="77777777" w:rsidR="0063784D" w:rsidRPr="00267F7A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2BEB59FE" w14:textId="77777777" w:rsidR="0063784D" w:rsidRPr="00267F7A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7EE835BE" w14:textId="77777777" w:rsidR="0063784D" w:rsidRPr="00267F7A" w:rsidRDefault="0063784D" w:rsidP="006E23B3">
            <w:pPr>
              <w:pStyle w:val="Informacin"/>
            </w:pPr>
            <w:r w:rsidRPr="00267F7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5EFE955" wp14:editId="0FD748E9">
                      <wp:extent cx="165100" cy="165100"/>
                      <wp:effectExtent l="0" t="0" r="6350" b="6350"/>
                      <wp:docPr id="209" name="Forma" descr="Icono de teléfon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      <w:pict>
                    <v:shape id="Forma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Icono de teléfono" coordsize="21600,21600" o:spid="_x0000_s1026" fillcolor="#202b6a" stroked="f" strokeweight="1pt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w14:anchorId="1A1F733D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2D62BD60" w14:textId="78DD0829" w:rsidR="0063784D" w:rsidRPr="00267F7A" w:rsidRDefault="0036158A" w:rsidP="006E23B3">
            <w:pPr>
              <w:pStyle w:val="Informacin"/>
            </w:pPr>
            <w:r>
              <w:t xml:space="preserve"> </w:t>
            </w:r>
            <w:r w:rsidR="00E868CB">
              <w:t xml:space="preserve">676 59 60 14  </w:t>
            </w:r>
          </w:p>
        </w:tc>
      </w:tr>
      <w:tr w:rsidR="0063784D" w:rsidRPr="00267F7A" w14:paraId="43B6214E" w14:textId="77777777" w:rsidTr="0093631C">
        <w:trPr>
          <w:trHeight w:val="567"/>
          <w:jc w:val="center"/>
        </w:trPr>
        <w:tc>
          <w:tcPr>
            <w:tcW w:w="6106" w:type="dxa"/>
            <w:vMerge/>
          </w:tcPr>
          <w:p w14:paraId="06ABD5B2" w14:textId="77777777" w:rsidR="0063784D" w:rsidRPr="00267F7A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0931C125" w14:textId="77777777" w:rsidR="0063784D" w:rsidRPr="00267F7A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54CB53C0" w14:textId="77777777" w:rsidR="0063784D" w:rsidRPr="00267F7A" w:rsidRDefault="0063784D" w:rsidP="006E23B3">
            <w:pPr>
              <w:pStyle w:val="Informacin"/>
            </w:pPr>
            <w:r w:rsidRPr="00267F7A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14BCD4" wp14:editId="239CF4F9">
                      <wp:extent cx="165100" cy="165100"/>
                      <wp:effectExtent l="0" t="0" r="6350" b="6350"/>
                      <wp:docPr id="210" name="Forma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>
                  <w:pict>
                    <v:shape id="Forma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Icono de correo electrónico" coordsize="21600,21600" o:spid="_x0000_s1026" fillcolor="#202b6a" stroked="f" strokeweight="1pt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w14:anchorId="50AFAA25">
                      <v:stroke miterlimit="4" joinstyle="miter"/>
                      <v:path arrowok="t" o:connecttype="custom" o:connectlocs="82550,82550;82550,82550;82550,82550;82550,82550" o:connectangles="0,90,180,270" o:extrusionok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1758C624" w14:textId="6680BE0C" w:rsidR="0036158A" w:rsidRPr="00267F7A" w:rsidRDefault="0036158A" w:rsidP="006E23B3">
            <w:pPr>
              <w:pStyle w:val="Informacin"/>
            </w:pPr>
            <w:r>
              <w:t>Pmpellisa@outlook.es</w:t>
            </w:r>
          </w:p>
        </w:tc>
      </w:tr>
      <w:tr w:rsidR="0063784D" w:rsidRPr="00267F7A" w14:paraId="32CF9C11" w14:textId="77777777" w:rsidTr="0093631C">
        <w:trPr>
          <w:trHeight w:val="567"/>
          <w:jc w:val="center"/>
        </w:trPr>
        <w:tc>
          <w:tcPr>
            <w:tcW w:w="6106" w:type="dxa"/>
            <w:vMerge/>
          </w:tcPr>
          <w:p w14:paraId="3D287917" w14:textId="77777777" w:rsidR="0063784D" w:rsidRPr="00267F7A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54BA3355" w14:textId="77777777" w:rsidR="0063784D" w:rsidRPr="00267F7A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065024C4" w14:textId="21955C6F" w:rsidR="0063784D" w:rsidRPr="00267F7A" w:rsidRDefault="0063784D" w:rsidP="006E23B3">
            <w:pPr>
              <w:pStyle w:val="Informacin"/>
            </w:pPr>
          </w:p>
        </w:tc>
        <w:tc>
          <w:tcPr>
            <w:tcW w:w="2420" w:type="dxa"/>
            <w:vAlign w:val="center"/>
          </w:tcPr>
          <w:p w14:paraId="4B9F215C" w14:textId="458E149C" w:rsidR="0063784D" w:rsidRPr="00267F7A" w:rsidRDefault="0063784D" w:rsidP="006E23B3">
            <w:pPr>
              <w:pStyle w:val="Informacin"/>
            </w:pPr>
          </w:p>
        </w:tc>
      </w:tr>
      <w:tr w:rsidR="006E23B3" w:rsidRPr="00267F7A" w14:paraId="2401FDBC" w14:textId="77777777" w:rsidTr="0093631C">
        <w:trPr>
          <w:trHeight w:val="796"/>
          <w:jc w:val="center"/>
        </w:trPr>
        <w:tc>
          <w:tcPr>
            <w:tcW w:w="6106" w:type="dxa"/>
            <w:vMerge/>
          </w:tcPr>
          <w:p w14:paraId="61A30341" w14:textId="77777777" w:rsidR="006E23B3" w:rsidRPr="00267F7A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45C0AE9A" w14:textId="77777777" w:rsidR="006E23B3" w:rsidRPr="00267F7A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0BF7298F" w14:textId="77777777" w:rsidR="006E23B3" w:rsidRPr="00267F7A" w:rsidRDefault="006E23B3" w:rsidP="006E23B3">
            <w:pPr>
              <w:rPr>
                <w:rFonts w:ascii="Arial" w:hAnsi="Arial"/>
              </w:rPr>
            </w:pPr>
          </w:p>
        </w:tc>
      </w:tr>
    </w:tbl>
    <w:p w14:paraId="7B6FE445" w14:textId="77777777" w:rsidR="00CE6104" w:rsidRPr="00267F7A" w:rsidRDefault="00CE6104" w:rsidP="0006568A"/>
    <w:sectPr w:rsidR="00CE6104" w:rsidRPr="00267F7A" w:rsidSect="00CE31C3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ED3080" w14:textId="77777777" w:rsidR="00B54C60" w:rsidRDefault="00B54C60" w:rsidP="009129A0">
      <w:r>
        <w:separator/>
      </w:r>
    </w:p>
  </w:endnote>
  <w:endnote w:type="continuationSeparator" w:id="0">
    <w:p w14:paraId="2EF49FB6" w14:textId="77777777" w:rsidR="00B54C60" w:rsidRDefault="00B54C60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4BCCA78-0579-417F-9AB5-E4BBD33FA4B6}"/>
    <w:embedBold r:id="rId2" w:fontKey="{95B7F9EE-92F5-4414-846A-3FB295707DA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9C29D61-2BE4-4BBC-B668-0A66796553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6FA6CDAE-1AE9-4F9A-BBE3-88D0FD7DFB3B}"/>
    <w:embedBold r:id="rId5" w:fontKey="{4784F050-0CB9-4FC3-ADFF-9108D3FD423E}"/>
    <w:embedItalic r:id="rId6" w:fontKey="{45E55ED2-7016-4C85-A5A7-527A421E7EBA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EB42EA98-0BBC-4E24-B465-529C3D78588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4E73DB" w14:textId="77777777" w:rsidR="00B54C60" w:rsidRDefault="00B54C60" w:rsidP="009129A0">
      <w:r>
        <w:separator/>
      </w:r>
    </w:p>
  </w:footnote>
  <w:footnote w:type="continuationSeparator" w:id="0">
    <w:p w14:paraId="622FE940" w14:textId="77777777" w:rsidR="00B54C60" w:rsidRDefault="00B54C60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BB87A59"/>
    <w:multiLevelType w:val="hybridMultilevel"/>
    <w:tmpl w:val="1108AE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1023428"/>
    <w:multiLevelType w:val="hybridMultilevel"/>
    <w:tmpl w:val="60609E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4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6B4FD2"/>
    <w:multiLevelType w:val="hybridMultilevel"/>
    <w:tmpl w:val="E382ADB4"/>
    <w:lvl w:ilvl="0" w:tplc="0C0A0001">
      <w:start w:val="1"/>
      <w:numFmt w:val="bullet"/>
      <w:lvlText w:val=""/>
      <w:lvlJc w:val="left"/>
      <w:pPr>
        <w:ind w:left="108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1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8B7006E"/>
    <w:multiLevelType w:val="hybridMultilevel"/>
    <w:tmpl w:val="7A7207B6"/>
    <w:lvl w:ilvl="0" w:tplc="0C0A0001">
      <w:start w:val="1"/>
      <w:numFmt w:val="bullet"/>
      <w:lvlText w:val=""/>
      <w:lvlJc w:val="left"/>
      <w:pPr>
        <w:ind w:left="108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22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5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13658344">
    <w:abstractNumId w:val="14"/>
  </w:num>
  <w:num w:numId="2" w16cid:durableId="37897463">
    <w:abstractNumId w:val="9"/>
  </w:num>
  <w:num w:numId="3" w16cid:durableId="1181971960">
    <w:abstractNumId w:val="19"/>
  </w:num>
  <w:num w:numId="4" w16cid:durableId="997030716">
    <w:abstractNumId w:val="15"/>
  </w:num>
  <w:num w:numId="5" w16cid:durableId="1457673112">
    <w:abstractNumId w:val="16"/>
  </w:num>
  <w:num w:numId="6" w16cid:durableId="1755394451">
    <w:abstractNumId w:val="24"/>
  </w:num>
  <w:num w:numId="7" w16cid:durableId="1566447381">
    <w:abstractNumId w:val="8"/>
  </w:num>
  <w:num w:numId="8" w16cid:durableId="1435052409">
    <w:abstractNumId w:val="13"/>
  </w:num>
  <w:num w:numId="9" w16cid:durableId="1726760707">
    <w:abstractNumId w:val="22"/>
  </w:num>
  <w:num w:numId="10" w16cid:durableId="1187988246">
    <w:abstractNumId w:val="2"/>
  </w:num>
  <w:num w:numId="11" w16cid:durableId="480074006">
    <w:abstractNumId w:val="7"/>
  </w:num>
  <w:num w:numId="12" w16cid:durableId="500389505">
    <w:abstractNumId w:val="1"/>
  </w:num>
  <w:num w:numId="13" w16cid:durableId="1582131910">
    <w:abstractNumId w:val="3"/>
  </w:num>
  <w:num w:numId="14" w16cid:durableId="458762831">
    <w:abstractNumId w:val="11"/>
  </w:num>
  <w:num w:numId="15" w16cid:durableId="493955661">
    <w:abstractNumId w:val="10"/>
  </w:num>
  <w:num w:numId="16" w16cid:durableId="1178420309">
    <w:abstractNumId w:val="20"/>
  </w:num>
  <w:num w:numId="17" w16cid:durableId="1916280879">
    <w:abstractNumId w:val="4"/>
  </w:num>
  <w:num w:numId="18" w16cid:durableId="1043939326">
    <w:abstractNumId w:val="26"/>
  </w:num>
  <w:num w:numId="19" w16cid:durableId="1547832480">
    <w:abstractNumId w:val="23"/>
  </w:num>
  <w:num w:numId="20" w16cid:durableId="2091805635">
    <w:abstractNumId w:val="17"/>
  </w:num>
  <w:num w:numId="21" w16cid:durableId="123887311">
    <w:abstractNumId w:val="25"/>
  </w:num>
  <w:num w:numId="22" w16cid:durableId="1013726185">
    <w:abstractNumId w:val="6"/>
  </w:num>
  <w:num w:numId="23" w16cid:durableId="1609774043">
    <w:abstractNumId w:val="0"/>
  </w:num>
  <w:num w:numId="24" w16cid:durableId="674650362">
    <w:abstractNumId w:val="0"/>
  </w:num>
  <w:num w:numId="25" w16cid:durableId="545340794">
    <w:abstractNumId w:val="12"/>
  </w:num>
  <w:num w:numId="26" w16cid:durableId="1744141008">
    <w:abstractNumId w:val="18"/>
  </w:num>
  <w:num w:numId="27" w16cid:durableId="1889954738">
    <w:abstractNumId w:val="21"/>
  </w:num>
  <w:num w:numId="28" w16cid:durableId="1602177783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82"/>
  <w:removePersonalInformation/>
  <w:removeDateAndTime/>
  <w:displayBackgroundShap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58A"/>
    <w:rsid w:val="00052382"/>
    <w:rsid w:val="0006568A"/>
    <w:rsid w:val="00076F0F"/>
    <w:rsid w:val="00084253"/>
    <w:rsid w:val="000A2C62"/>
    <w:rsid w:val="000D1F49"/>
    <w:rsid w:val="000E6867"/>
    <w:rsid w:val="00150134"/>
    <w:rsid w:val="001727CA"/>
    <w:rsid w:val="00235AA7"/>
    <w:rsid w:val="002658C3"/>
    <w:rsid w:val="00267F7A"/>
    <w:rsid w:val="00272E77"/>
    <w:rsid w:val="0029224D"/>
    <w:rsid w:val="002A1554"/>
    <w:rsid w:val="002C1AEC"/>
    <w:rsid w:val="002C56E6"/>
    <w:rsid w:val="002E4AFC"/>
    <w:rsid w:val="002F2708"/>
    <w:rsid w:val="0036158A"/>
    <w:rsid w:val="00361E11"/>
    <w:rsid w:val="003A4364"/>
    <w:rsid w:val="003C1F23"/>
    <w:rsid w:val="003F0847"/>
    <w:rsid w:val="0040090B"/>
    <w:rsid w:val="00425B03"/>
    <w:rsid w:val="0046302A"/>
    <w:rsid w:val="004676D6"/>
    <w:rsid w:val="00487D2D"/>
    <w:rsid w:val="004D5D62"/>
    <w:rsid w:val="005112D0"/>
    <w:rsid w:val="005411A4"/>
    <w:rsid w:val="00577E06"/>
    <w:rsid w:val="005972C8"/>
    <w:rsid w:val="005A3BF7"/>
    <w:rsid w:val="005F2035"/>
    <w:rsid w:val="005F78E5"/>
    <w:rsid w:val="005F7990"/>
    <w:rsid w:val="00635B84"/>
    <w:rsid w:val="0063739C"/>
    <w:rsid w:val="0063784D"/>
    <w:rsid w:val="00667FAC"/>
    <w:rsid w:val="00677010"/>
    <w:rsid w:val="00681307"/>
    <w:rsid w:val="006C028A"/>
    <w:rsid w:val="006D448C"/>
    <w:rsid w:val="006D583E"/>
    <w:rsid w:val="006E23B3"/>
    <w:rsid w:val="006E2FD3"/>
    <w:rsid w:val="00713C37"/>
    <w:rsid w:val="00737397"/>
    <w:rsid w:val="00760EC9"/>
    <w:rsid w:val="00770F25"/>
    <w:rsid w:val="007A35A8"/>
    <w:rsid w:val="007B0A85"/>
    <w:rsid w:val="007B5EFE"/>
    <w:rsid w:val="007C6A52"/>
    <w:rsid w:val="007E1DB2"/>
    <w:rsid w:val="0082043E"/>
    <w:rsid w:val="008311CD"/>
    <w:rsid w:val="00860298"/>
    <w:rsid w:val="0089399C"/>
    <w:rsid w:val="008C32B7"/>
    <w:rsid w:val="008C436A"/>
    <w:rsid w:val="008D14AD"/>
    <w:rsid w:val="008E203A"/>
    <w:rsid w:val="0091229C"/>
    <w:rsid w:val="009129A0"/>
    <w:rsid w:val="00923AB7"/>
    <w:rsid w:val="0093631C"/>
    <w:rsid w:val="00940E73"/>
    <w:rsid w:val="0098597D"/>
    <w:rsid w:val="009929ED"/>
    <w:rsid w:val="009A1E96"/>
    <w:rsid w:val="009B15B0"/>
    <w:rsid w:val="009E0011"/>
    <w:rsid w:val="009F619A"/>
    <w:rsid w:val="009F6DDE"/>
    <w:rsid w:val="00A30E24"/>
    <w:rsid w:val="00A370A8"/>
    <w:rsid w:val="00A9141C"/>
    <w:rsid w:val="00AC4594"/>
    <w:rsid w:val="00AE189D"/>
    <w:rsid w:val="00B54875"/>
    <w:rsid w:val="00B54C60"/>
    <w:rsid w:val="00B933F2"/>
    <w:rsid w:val="00BD4753"/>
    <w:rsid w:val="00BD5CB1"/>
    <w:rsid w:val="00BD68FB"/>
    <w:rsid w:val="00BE015A"/>
    <w:rsid w:val="00BE62EE"/>
    <w:rsid w:val="00C003BA"/>
    <w:rsid w:val="00C24813"/>
    <w:rsid w:val="00C46878"/>
    <w:rsid w:val="00C51027"/>
    <w:rsid w:val="00C55BDA"/>
    <w:rsid w:val="00CB4A51"/>
    <w:rsid w:val="00CC0472"/>
    <w:rsid w:val="00CD4532"/>
    <w:rsid w:val="00CD47B0"/>
    <w:rsid w:val="00CE31C3"/>
    <w:rsid w:val="00CE6104"/>
    <w:rsid w:val="00CE7918"/>
    <w:rsid w:val="00D16163"/>
    <w:rsid w:val="00D21161"/>
    <w:rsid w:val="00D23801"/>
    <w:rsid w:val="00DB3FAD"/>
    <w:rsid w:val="00DC2936"/>
    <w:rsid w:val="00DC3E3C"/>
    <w:rsid w:val="00E469AB"/>
    <w:rsid w:val="00E61C09"/>
    <w:rsid w:val="00E62E59"/>
    <w:rsid w:val="00E674A6"/>
    <w:rsid w:val="00E868CB"/>
    <w:rsid w:val="00EB3B58"/>
    <w:rsid w:val="00EC3993"/>
    <w:rsid w:val="00EC7359"/>
    <w:rsid w:val="00EE3054"/>
    <w:rsid w:val="00F00606"/>
    <w:rsid w:val="00F0081E"/>
    <w:rsid w:val="00F01256"/>
    <w:rsid w:val="00F05F13"/>
    <w:rsid w:val="00F2143F"/>
    <w:rsid w:val="00F248C8"/>
    <w:rsid w:val="00F3749D"/>
    <w:rsid w:val="00F466E8"/>
    <w:rsid w:val="00F84B26"/>
    <w:rsid w:val="00FA063B"/>
    <w:rsid w:val="00FC7475"/>
    <w:rsid w:val="00FC75A4"/>
    <w:rsid w:val="00FE78A0"/>
    <w:rsid w:val="21A4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83060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CC0472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Ttulo1">
    <w:name w:val="heading 1"/>
    <w:basedOn w:val="Normal"/>
    <w:next w:val="Normal"/>
    <w:link w:val="Ttulo1C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semiHidden/>
    <w:rsid w:val="002E4AF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E4AFC"/>
    <w:rPr>
      <w:rFonts w:eastAsia="Times New Roman" w:cs="Arial"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Ttulo2Car">
    <w:name w:val="Título 2 Car"/>
    <w:basedOn w:val="Fuentedeprrafopredeter"/>
    <w:link w:val="Ttulo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FechaCar">
    <w:name w:val="Fecha Car"/>
    <w:basedOn w:val="Fuentedeprrafopredeter"/>
    <w:link w:val="Fecha"/>
    <w:uiPriority w:val="99"/>
    <w:semiHidden/>
    <w:rsid w:val="002E4AFC"/>
    <w:rPr>
      <w:rFonts w:eastAsia="Times New Roman" w:cs="Georgia"/>
    </w:rPr>
  </w:style>
  <w:style w:type="character" w:customStyle="1" w:styleId="Ttulo3Car">
    <w:name w:val="Título 3 Car"/>
    <w:basedOn w:val="Fuentedeprrafopredeter"/>
    <w:link w:val="Ttulo3"/>
    <w:uiPriority w:val="1"/>
    <w:rsid w:val="000D1F49"/>
    <w:rPr>
      <w:b/>
      <w:bCs/>
      <w:color w:val="694A77"/>
      <w:sz w:val="28"/>
      <w:szCs w:val="27"/>
    </w:rPr>
  </w:style>
  <w:style w:type="paragraph" w:customStyle="1" w:styleId="Fechas">
    <w:name w:val="Fechas"/>
    <w:basedOn w:val="Textoindependiente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ia">
    <w:name w:val="Experiencia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E4AFC"/>
    <w:rPr>
      <w:rFonts w:eastAsia="Times New Roman" w:cs="Arial"/>
    </w:rPr>
  </w:style>
  <w:style w:type="paragraph" w:styleId="Encabezado">
    <w:name w:val="header"/>
    <w:basedOn w:val="Normal"/>
    <w:link w:val="EncabezadoC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E4AFC"/>
    <w:rPr>
      <w:rFonts w:eastAsia="Times New Roman" w:cs="Arial"/>
    </w:rPr>
  </w:style>
  <w:style w:type="paragraph" w:customStyle="1" w:styleId="Informacin">
    <w:name w:val="Información"/>
    <w:basedOn w:val="Textoindependiente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aconvietas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Prrafodelista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2E4AFC"/>
    <w:rPr>
      <w:color w:val="808080"/>
    </w:rPr>
  </w:style>
  <w:style w:type="character" w:styleId="Textoennegrita">
    <w:name w:val="Strong"/>
    <w:basedOn w:val="Fuentedeprrafopredeter"/>
    <w:uiPriority w:val="22"/>
    <w:semiHidden/>
    <w:qFormat/>
    <w:rsid w:val="0063784D"/>
    <w:rPr>
      <w:b/>
      <w:bCs/>
      <w:color w:val="202B6A" w:themeColor="accent1"/>
    </w:rPr>
  </w:style>
  <w:style w:type="table" w:styleId="Tablaconcuadrcula">
    <w:name w:val="Table Grid"/>
    <w:basedOn w:val="Tabla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adeprrafo">
    <w:name w:val="Tabla de párrafo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36158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rsid w:val="00361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mpel\AppData\Roaming\Microsoft\Templates\Curr&#237;culum%20v&#237;tae%20con%20foto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www.w3.org/2000/xmlns/"/>
    <ds:schemaRef ds:uri="http://schemas.microsoft.com/sharepoint/v3"/>
    <ds:schemaRef ds:uri="http://www.w3.org/2001/XMLSchema-instance"/>
    <ds:schemaRef ds:uri="71af3243-3dd4-4a8d-8c0d-dd76da1f02a5"/>
    <ds:schemaRef ds:uri="http://schemas.microsoft.com/office/infopath/2007/PartnerControls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D21FDB-B25E-4979-AACE-852BC129E97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foto</Template>
  <TotalTime>0</TotalTime>
  <Pages>1</Pages>
  <Words>147</Words>
  <Characters>814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2024-06-11T17:04:00Z</dcterms:created>
  <dcterms:modified xsi:type="dcterms:W3CDTF">2024-10-21T09:13:00Z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